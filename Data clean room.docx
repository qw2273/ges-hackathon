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0A731" w14:textId="77777777" w:rsidR="009C1B06" w:rsidRDefault="009C1B06" w:rsidP="009C1B06">
      <w:r>
        <w:t>import pandas as pd</w:t>
      </w:r>
    </w:p>
    <w:p w14:paraId="4D0AABF0" w14:textId="77777777" w:rsidR="009C1B06" w:rsidRDefault="009C1B06" w:rsidP="009C1B06">
      <w:r>
        <w:t>import hashlib</w:t>
      </w:r>
    </w:p>
    <w:p w14:paraId="2D72E550" w14:textId="77777777" w:rsidR="009C1B06" w:rsidRDefault="009C1B06" w:rsidP="009C1B06">
      <w:r>
        <w:t>from sklearn.cluster import KMeans</w:t>
      </w:r>
    </w:p>
    <w:p w14:paraId="2BD400B6" w14:textId="77777777" w:rsidR="009C1B06" w:rsidRDefault="009C1B06" w:rsidP="009C1B06">
      <w:r>
        <w:t>import numpy as np</w:t>
      </w:r>
    </w:p>
    <w:p w14:paraId="7F2C0700" w14:textId="77777777" w:rsidR="009C1B06" w:rsidRDefault="009C1B06" w:rsidP="009C1B06"/>
    <w:p w14:paraId="571596BD" w14:textId="77777777" w:rsidR="009C1B06" w:rsidRDefault="009C1B06" w:rsidP="009C1B06">
      <w:r>
        <w:t>def hash_identifier(identifier):</w:t>
      </w:r>
    </w:p>
    <w:p w14:paraId="7244C7B8" w14:textId="77777777" w:rsidR="009C1B06" w:rsidRDefault="009C1B06" w:rsidP="009C1B06">
      <w:r>
        <w:t xml:space="preserve">    return hashlib.sha256(identifier.encode()).hexdigest()</w:t>
      </w:r>
    </w:p>
    <w:p w14:paraId="53AECFBC" w14:textId="77777777" w:rsidR="009C1B06" w:rsidRDefault="009C1B06" w:rsidP="009C1B06"/>
    <w:p w14:paraId="74643CBB" w14:textId="77777777" w:rsidR="009C1B06" w:rsidRDefault="009C1B06" w:rsidP="009C1B06">
      <w:r>
        <w:t>def generate_synthetic_data(original_data, num_samples):</w:t>
      </w:r>
    </w:p>
    <w:p w14:paraId="447ABF2E" w14:textId="77777777" w:rsidR="009C1B06" w:rsidRDefault="009C1B06" w:rsidP="009C1B06">
      <w:r>
        <w:t xml:space="preserve">    synthetic_data = []</w:t>
      </w:r>
    </w:p>
    <w:p w14:paraId="34051B1B" w14:textId="77777777" w:rsidR="009C1B06" w:rsidRDefault="009C1B06" w:rsidP="009C1B06">
      <w:r>
        <w:t xml:space="preserve">    for _ in range(num_samples):</w:t>
      </w:r>
    </w:p>
    <w:p w14:paraId="42EDBB04" w14:textId="77777777" w:rsidR="009C1B06" w:rsidRDefault="009C1B06" w:rsidP="009C1B06">
      <w:r>
        <w:t xml:space="preserve">        sample = original_data.sample(n=1)</w:t>
      </w:r>
    </w:p>
    <w:p w14:paraId="352C6AFC" w14:textId="77777777" w:rsidR="009C1B06" w:rsidRDefault="009C1B06" w:rsidP="009C1B06">
      <w:r>
        <w:t xml:space="preserve">        noise = np.random.normal(0, 0.1, sample.shape)</w:t>
      </w:r>
    </w:p>
    <w:p w14:paraId="041119EC" w14:textId="77777777" w:rsidR="009C1B06" w:rsidRDefault="009C1B06" w:rsidP="009C1B06">
      <w:r>
        <w:t xml:space="preserve">        synthetic_sample = sample + noise</w:t>
      </w:r>
    </w:p>
    <w:p w14:paraId="1F1C1414" w14:textId="77777777" w:rsidR="009C1B06" w:rsidRDefault="009C1B06" w:rsidP="009C1B06">
      <w:r>
        <w:t xml:space="preserve">        synthetic_data.append(synthetic_sample)</w:t>
      </w:r>
    </w:p>
    <w:p w14:paraId="133B1697" w14:textId="77777777" w:rsidR="009C1B06" w:rsidRDefault="009C1B06" w:rsidP="009C1B06">
      <w:r>
        <w:t xml:space="preserve">    return pd.concat(synthetic_data, ignore_index=True)</w:t>
      </w:r>
    </w:p>
    <w:p w14:paraId="5CDE51BB" w14:textId="77777777" w:rsidR="009C1B06" w:rsidRDefault="009C1B06" w:rsidP="009C1B06"/>
    <w:p w14:paraId="57F25996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加载数据</w:t>
      </w:r>
    </w:p>
    <w:p w14:paraId="0763A37E" w14:textId="77777777" w:rsidR="009C1B06" w:rsidRDefault="009C1B06" w:rsidP="009C1B06">
      <w:r>
        <w:t>publisher_data = pd.read_csv('publisher_data.csv')</w:t>
      </w:r>
    </w:p>
    <w:p w14:paraId="1483BDA4" w14:textId="77777777" w:rsidR="009C1B06" w:rsidRDefault="009C1B06" w:rsidP="009C1B06">
      <w:r>
        <w:t>advertiser_data = pd.read_csv('advertiser_data.csv')</w:t>
      </w:r>
    </w:p>
    <w:p w14:paraId="1D0EFE25" w14:textId="77777777" w:rsidR="009C1B06" w:rsidRDefault="009C1B06" w:rsidP="009C1B06"/>
    <w:p w14:paraId="63388271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对用户标识符进行哈希处理</w:t>
      </w:r>
    </w:p>
    <w:p w14:paraId="09F12150" w14:textId="77777777" w:rsidR="009C1B06" w:rsidRDefault="009C1B06" w:rsidP="009C1B06">
      <w:r>
        <w:t>publisher_data['user_id'] = publisher_data['user_id'].apply(hash_identifier)</w:t>
      </w:r>
    </w:p>
    <w:p w14:paraId="0297C1FF" w14:textId="77777777" w:rsidR="009C1B06" w:rsidRDefault="009C1B06" w:rsidP="009C1B06">
      <w:r>
        <w:t>advertiser_data['user_id'] = advertiser_data['user_id'].apply(hash_identifier)</w:t>
      </w:r>
    </w:p>
    <w:p w14:paraId="12FA1580" w14:textId="77777777" w:rsidR="009C1B06" w:rsidRDefault="009C1B06" w:rsidP="009C1B06"/>
    <w:p w14:paraId="1F179C62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合并数据集</w:t>
      </w:r>
    </w:p>
    <w:p w14:paraId="67D70DA7" w14:textId="77777777" w:rsidR="009C1B06" w:rsidRDefault="009C1B06" w:rsidP="009C1B06">
      <w:r>
        <w:t>merged_data = pd.merge(publisher_data, advertiser_data, on='user_id', how='inner')</w:t>
      </w:r>
    </w:p>
    <w:p w14:paraId="4033A665" w14:textId="77777777" w:rsidR="009C1B06" w:rsidRDefault="009C1B06" w:rsidP="009C1B06"/>
    <w:p w14:paraId="18834BA8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lastRenderedPageBreak/>
        <w:t xml:space="preserve"># </w:t>
      </w:r>
      <w:r>
        <w:rPr>
          <w:rFonts w:hint="eastAsia"/>
        </w:rPr>
        <w:t>聚类分析</w:t>
      </w:r>
    </w:p>
    <w:p w14:paraId="7FFA3322" w14:textId="77777777" w:rsidR="009C1B06" w:rsidRDefault="009C1B06" w:rsidP="009C1B06">
      <w:r>
        <w:t>features = merged_data[['feature1', 'feature2', 'feature3']]</w:t>
      </w:r>
    </w:p>
    <w:p w14:paraId="3C88AE04" w14:textId="77777777" w:rsidR="009C1B06" w:rsidRDefault="009C1B06" w:rsidP="009C1B06">
      <w:r>
        <w:t>kmeans = KMeans(n_clusters=3)</w:t>
      </w:r>
    </w:p>
    <w:p w14:paraId="6288A34C" w14:textId="77777777" w:rsidR="009C1B06" w:rsidRDefault="009C1B06" w:rsidP="009C1B06">
      <w:r>
        <w:t>kmeans.fit(features)</w:t>
      </w:r>
    </w:p>
    <w:p w14:paraId="2EED7E44" w14:textId="77777777" w:rsidR="009C1B06" w:rsidRDefault="009C1B06" w:rsidP="009C1B06">
      <w:r>
        <w:t>merged_data['cluster'] = kmeans.labels_</w:t>
      </w:r>
    </w:p>
    <w:p w14:paraId="6811C081" w14:textId="77777777" w:rsidR="009C1B06" w:rsidRDefault="009C1B06" w:rsidP="009C1B06"/>
    <w:p w14:paraId="0C1311D9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生成合成数据</w:t>
      </w:r>
    </w:p>
    <w:p w14:paraId="52A06468" w14:textId="77777777" w:rsidR="009C1B06" w:rsidRDefault="009C1B06" w:rsidP="009C1B06">
      <w:r>
        <w:t>synthetic_data = generate_synthetic_data(merged_data, num_samples=100)</w:t>
      </w:r>
    </w:p>
    <w:p w14:paraId="6E38DAEC" w14:textId="77777777" w:rsidR="009C1B06" w:rsidRDefault="009C1B06" w:rsidP="009C1B06"/>
    <w:p w14:paraId="16337437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保存并分析合成数据</w:t>
      </w:r>
    </w:p>
    <w:p w14:paraId="4EFE2BC9" w14:textId="77777777" w:rsidR="009C1B06" w:rsidRDefault="009C1B06" w:rsidP="009C1B06">
      <w:r>
        <w:t>synthetic_data.to_csv('synthetic_data.csv', index=False)</w:t>
      </w:r>
    </w:p>
    <w:p w14:paraId="07E294A4" w14:textId="77777777" w:rsidR="009C1B06" w:rsidRDefault="009C1B06" w:rsidP="009C1B06">
      <w:r>
        <w:t>summary = synthetic_data.describe()</w:t>
      </w:r>
    </w:p>
    <w:p w14:paraId="1E96ED82" w14:textId="1A6D0A28" w:rsidR="009C1B06" w:rsidRDefault="009C1B06" w:rsidP="009C1B06">
      <w:r>
        <w:t>print(summary)</w:t>
      </w:r>
    </w:p>
    <w:p w14:paraId="70C09A2D" w14:textId="77777777" w:rsidR="009C1B06" w:rsidRDefault="009C1B06" w:rsidP="009C1B06"/>
    <w:p w14:paraId="7C02DEB2" w14:textId="02D9F3B6" w:rsidR="009C1B06" w:rsidRDefault="009C1B06" w:rsidP="009C1B06">
      <w:pPr>
        <w:pStyle w:val="Heading1"/>
      </w:pPr>
      <w:r>
        <w:t>AWS data clean room</w:t>
      </w:r>
    </w:p>
    <w:p w14:paraId="57DB7346" w14:textId="594A2A37" w:rsidR="009C1B06" w:rsidRDefault="009C1B06" w:rsidP="009C1B06">
      <w:r w:rsidRPr="009C1B06">
        <w:drawing>
          <wp:inline distT="0" distB="0" distL="0" distR="0" wp14:anchorId="0D426C08" wp14:editId="438F8FCF">
            <wp:extent cx="5731510" cy="3789680"/>
            <wp:effectExtent l="0" t="0" r="0" b="0"/>
            <wp:docPr id="205895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588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7AC2" w14:textId="77777777" w:rsidR="009C1B06" w:rsidRDefault="009C1B06" w:rsidP="009C1B06"/>
    <w:p w14:paraId="0320EF3E" w14:textId="011FFA27" w:rsidR="009C1B06" w:rsidRDefault="009C1B06" w:rsidP="009C1B06">
      <w:pPr>
        <w:pStyle w:val="Heading1"/>
      </w:pPr>
      <w:r>
        <w:t>NPM:</w:t>
      </w:r>
    </w:p>
    <w:p w14:paraId="34C139A9" w14:textId="77777777" w:rsidR="009C1B06" w:rsidRDefault="009C1B06"/>
    <w:p w14:paraId="59D01810" w14:textId="5E756B9D" w:rsidR="009C1B06" w:rsidRDefault="009C1B06">
      <w:r w:rsidRPr="009C1B06">
        <w:drawing>
          <wp:inline distT="0" distB="0" distL="0" distR="0" wp14:anchorId="59AE4DF6" wp14:editId="3D67BDF2">
            <wp:extent cx="5731510" cy="2880360"/>
            <wp:effectExtent l="0" t="0" r="0" b="2540"/>
            <wp:docPr id="56668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84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B166" w14:textId="6306FA36" w:rsidR="009C1B06" w:rsidRDefault="009C1B06">
      <w:r w:rsidRPr="009C1B06">
        <w:drawing>
          <wp:inline distT="0" distB="0" distL="0" distR="0" wp14:anchorId="1DB9C675" wp14:editId="4CE57AD9">
            <wp:extent cx="5731510" cy="3109595"/>
            <wp:effectExtent l="0" t="0" r="0" b="1905"/>
            <wp:docPr id="15734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62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3CE7" w14:textId="79F8583A" w:rsidR="009C1B06" w:rsidRDefault="009C1B06" w:rsidP="009C1B06">
      <w:pPr>
        <w:pStyle w:val="Heading1"/>
      </w:pPr>
      <w:r>
        <w:rPr>
          <w:rFonts w:hint="eastAsia"/>
        </w:rPr>
        <w:t>Java</w:t>
      </w:r>
      <w:r>
        <w:t>script:</w:t>
      </w:r>
    </w:p>
    <w:p w14:paraId="57BB3291" w14:textId="77777777" w:rsidR="009C1B06" w:rsidRDefault="009C1B06" w:rsidP="009C1B06">
      <w:r>
        <w:t>const fetch = require('node-fetch');</w:t>
      </w:r>
    </w:p>
    <w:p w14:paraId="438FCF13" w14:textId="77777777" w:rsidR="009C1B06" w:rsidRDefault="009C1B06" w:rsidP="009C1B06">
      <w:r>
        <w:t>const fs = require('fs');</w:t>
      </w:r>
    </w:p>
    <w:p w14:paraId="7F07E30A" w14:textId="77777777" w:rsidR="009C1B06" w:rsidRDefault="009C1B06" w:rsidP="009C1B06">
      <w:r>
        <w:t>const csv = require('csv-parser');</w:t>
      </w:r>
    </w:p>
    <w:p w14:paraId="6C9E0059" w14:textId="77777777" w:rsidR="009C1B06" w:rsidRDefault="009C1B06" w:rsidP="009C1B06">
      <w:r>
        <w:lastRenderedPageBreak/>
        <w:t>const crypto = require('crypto');</w:t>
      </w:r>
    </w:p>
    <w:p w14:paraId="048050FE" w14:textId="77777777" w:rsidR="009C1B06" w:rsidRDefault="009C1B06" w:rsidP="009C1B06">
      <w:r>
        <w:t>const { KMeans } = require('sklearn');</w:t>
      </w:r>
    </w:p>
    <w:p w14:paraId="49AFE116" w14:textId="77777777" w:rsidR="009C1B06" w:rsidRDefault="009C1B06" w:rsidP="009C1B06">
      <w:r>
        <w:t>const tf = require('@tensorflow/tfjs-node');</w:t>
      </w:r>
    </w:p>
    <w:p w14:paraId="7B5AE766" w14:textId="77777777" w:rsidR="009C1B06" w:rsidRDefault="009C1B06" w:rsidP="009C1B06"/>
    <w:p w14:paraId="696C2F29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哈希函数</w:t>
      </w:r>
    </w:p>
    <w:p w14:paraId="765A2284" w14:textId="77777777" w:rsidR="009C1B06" w:rsidRDefault="009C1B06" w:rsidP="009C1B06">
      <w:r>
        <w:t>function hashIdentifier(identifier) {</w:t>
      </w:r>
    </w:p>
    <w:p w14:paraId="7AEB0DFF" w14:textId="77777777" w:rsidR="009C1B06" w:rsidRDefault="009C1B06" w:rsidP="009C1B06">
      <w:r>
        <w:t xml:space="preserve">    return crypto.createHash('sha256').update(identifier).digest('hex');</w:t>
      </w:r>
    </w:p>
    <w:p w14:paraId="2684ECFE" w14:textId="77777777" w:rsidR="009C1B06" w:rsidRDefault="009C1B06" w:rsidP="009C1B06">
      <w:r>
        <w:t>}</w:t>
      </w:r>
    </w:p>
    <w:p w14:paraId="5484A1C4" w14:textId="77777777" w:rsidR="009C1B06" w:rsidRDefault="009C1B06" w:rsidP="009C1B06"/>
    <w:p w14:paraId="7F3EBFB4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读取</w:t>
      </w:r>
      <w:r>
        <w:rPr>
          <w:rFonts w:hint="eastAsia"/>
        </w:rPr>
        <w:t>CSV</w:t>
      </w:r>
      <w:r>
        <w:rPr>
          <w:rFonts w:hint="eastAsia"/>
        </w:rPr>
        <w:t>文件并处理数据</w:t>
      </w:r>
    </w:p>
    <w:p w14:paraId="254D64FD" w14:textId="77777777" w:rsidR="009C1B06" w:rsidRDefault="009C1B06" w:rsidP="009C1B06">
      <w:r>
        <w:t>async function loadData(url) {</w:t>
      </w:r>
    </w:p>
    <w:p w14:paraId="2527F67C" w14:textId="77777777" w:rsidR="009C1B06" w:rsidRDefault="009C1B06" w:rsidP="009C1B06">
      <w:r>
        <w:t xml:space="preserve">    try {</w:t>
      </w:r>
    </w:p>
    <w:p w14:paraId="0927ABD9" w14:textId="77777777" w:rsidR="009C1B06" w:rsidRDefault="009C1B06" w:rsidP="009C1B06">
      <w:r>
        <w:t xml:space="preserve">        const response = await fetch(url);</w:t>
      </w:r>
    </w:p>
    <w:p w14:paraId="51F84B2B" w14:textId="77777777" w:rsidR="009C1B06" w:rsidRDefault="009C1B06" w:rsidP="009C1B06">
      <w:r>
        <w:t xml:space="preserve">        const data = [];</w:t>
      </w:r>
    </w:p>
    <w:p w14:paraId="3D689853" w14:textId="77777777" w:rsidR="009C1B06" w:rsidRDefault="009C1B06" w:rsidP="009C1B06">
      <w:r>
        <w:t xml:space="preserve">        await new Promise((resolve, reject) =&gt; {</w:t>
      </w:r>
    </w:p>
    <w:p w14:paraId="70A86A9C" w14:textId="77777777" w:rsidR="009C1B06" w:rsidRDefault="009C1B06" w:rsidP="009C1B06">
      <w:r>
        <w:t xml:space="preserve">            response.body.pipe(csv())</w:t>
      </w:r>
    </w:p>
    <w:p w14:paraId="080EE74C" w14:textId="77777777" w:rsidR="009C1B06" w:rsidRDefault="009C1B06" w:rsidP="009C1B06">
      <w:r>
        <w:t xml:space="preserve">                .on('data', (row) =&gt; {</w:t>
      </w:r>
    </w:p>
    <w:p w14:paraId="3ECC156B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                // </w:t>
      </w:r>
      <w:r>
        <w:rPr>
          <w:rFonts w:hint="eastAsia"/>
        </w:rPr>
        <w:t>对用户标识符进行哈希处理</w:t>
      </w:r>
    </w:p>
    <w:p w14:paraId="365E764D" w14:textId="77777777" w:rsidR="009C1B06" w:rsidRDefault="009C1B06" w:rsidP="009C1B06">
      <w:r>
        <w:t xml:space="preserve">                    row.user_id = hashIdentifier(row.user_id);</w:t>
      </w:r>
    </w:p>
    <w:p w14:paraId="60ED25F0" w14:textId="77777777" w:rsidR="009C1B06" w:rsidRDefault="009C1B06" w:rsidP="009C1B06">
      <w:r>
        <w:t xml:space="preserve">                    data.push(row);</w:t>
      </w:r>
    </w:p>
    <w:p w14:paraId="04D54A59" w14:textId="77777777" w:rsidR="009C1B06" w:rsidRDefault="009C1B06" w:rsidP="009C1B06">
      <w:r>
        <w:t xml:space="preserve">                })</w:t>
      </w:r>
    </w:p>
    <w:p w14:paraId="0591E9DD" w14:textId="77777777" w:rsidR="009C1B06" w:rsidRDefault="009C1B06" w:rsidP="009C1B06">
      <w:r>
        <w:t xml:space="preserve">                .on('end', () =&gt; {</w:t>
      </w:r>
    </w:p>
    <w:p w14:paraId="49C5793C" w14:textId="77777777" w:rsidR="009C1B06" w:rsidRDefault="009C1B06" w:rsidP="009C1B06">
      <w:r>
        <w:t xml:space="preserve">                    console.log('CSV file successfully processed');</w:t>
      </w:r>
    </w:p>
    <w:p w14:paraId="37C8C43F" w14:textId="77777777" w:rsidR="009C1B06" w:rsidRDefault="009C1B06" w:rsidP="009C1B06">
      <w:r>
        <w:t xml:space="preserve">                    resolve();</w:t>
      </w:r>
    </w:p>
    <w:p w14:paraId="2C1D695F" w14:textId="77777777" w:rsidR="009C1B06" w:rsidRDefault="009C1B06" w:rsidP="009C1B06">
      <w:r>
        <w:t xml:space="preserve">                })</w:t>
      </w:r>
    </w:p>
    <w:p w14:paraId="7F603C19" w14:textId="77777777" w:rsidR="009C1B06" w:rsidRDefault="009C1B06" w:rsidP="009C1B06">
      <w:r>
        <w:t xml:space="preserve">                .on('error', reject);</w:t>
      </w:r>
    </w:p>
    <w:p w14:paraId="29EE7C13" w14:textId="77777777" w:rsidR="009C1B06" w:rsidRDefault="009C1B06" w:rsidP="009C1B06">
      <w:r>
        <w:t xml:space="preserve">        });</w:t>
      </w:r>
    </w:p>
    <w:p w14:paraId="3D1ABB72" w14:textId="77777777" w:rsidR="009C1B06" w:rsidRDefault="009C1B06" w:rsidP="009C1B06">
      <w:r>
        <w:t xml:space="preserve">        return data;</w:t>
      </w:r>
    </w:p>
    <w:p w14:paraId="4595D663" w14:textId="77777777" w:rsidR="009C1B06" w:rsidRDefault="009C1B06" w:rsidP="009C1B06">
      <w:r>
        <w:lastRenderedPageBreak/>
        <w:t xml:space="preserve">    } catch (error) {</w:t>
      </w:r>
    </w:p>
    <w:p w14:paraId="204E62DE" w14:textId="77777777" w:rsidR="009C1B06" w:rsidRDefault="009C1B06" w:rsidP="009C1B06">
      <w:r>
        <w:t xml:space="preserve">        console.error('Error loading data:', error);</w:t>
      </w:r>
    </w:p>
    <w:p w14:paraId="7A339C63" w14:textId="77777777" w:rsidR="009C1B06" w:rsidRDefault="009C1B06" w:rsidP="009C1B06">
      <w:r>
        <w:t xml:space="preserve">        throw error;</w:t>
      </w:r>
    </w:p>
    <w:p w14:paraId="29037595" w14:textId="77777777" w:rsidR="009C1B06" w:rsidRDefault="009C1B06" w:rsidP="009C1B06">
      <w:r>
        <w:t xml:space="preserve">    }</w:t>
      </w:r>
    </w:p>
    <w:p w14:paraId="04C29319" w14:textId="77777777" w:rsidR="009C1B06" w:rsidRDefault="009C1B06" w:rsidP="009C1B06">
      <w:r>
        <w:t>}</w:t>
      </w:r>
    </w:p>
    <w:p w14:paraId="3791E1E0" w14:textId="77777777" w:rsidR="009C1B06" w:rsidRDefault="009C1B06" w:rsidP="009C1B06"/>
    <w:p w14:paraId="72932643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生成合成数据</w:t>
      </w:r>
    </w:p>
    <w:p w14:paraId="122FDB05" w14:textId="77777777" w:rsidR="009C1B06" w:rsidRDefault="009C1B06" w:rsidP="009C1B06">
      <w:r>
        <w:t>function generateSyntheticData(originalData, numSamples) {</w:t>
      </w:r>
    </w:p>
    <w:p w14:paraId="50F1F9E6" w14:textId="77777777" w:rsidR="009C1B06" w:rsidRDefault="009C1B06" w:rsidP="009C1B06">
      <w:r>
        <w:t xml:space="preserve">    const syntheticData = [];</w:t>
      </w:r>
    </w:p>
    <w:p w14:paraId="6E0CD766" w14:textId="77777777" w:rsidR="009C1B06" w:rsidRDefault="009C1B06" w:rsidP="009C1B06">
      <w:r>
        <w:t xml:space="preserve">    for (let i = 0; i &lt; numSamples; i++) {</w:t>
      </w:r>
    </w:p>
    <w:p w14:paraId="7DB06501" w14:textId="77777777" w:rsidR="009C1B06" w:rsidRDefault="009C1B06" w:rsidP="009C1B06">
      <w:r>
        <w:t xml:space="preserve">        const sample = originalData[Math.floor(Math.random() * originalData.length)];</w:t>
      </w:r>
    </w:p>
    <w:p w14:paraId="731FC86D" w14:textId="77777777" w:rsidR="009C1B06" w:rsidRDefault="009C1B06" w:rsidP="009C1B06">
      <w:r>
        <w:t xml:space="preserve">        const noise = sample.map(value =&gt; value + Math.random() * 0.1 - 0.05);</w:t>
      </w:r>
    </w:p>
    <w:p w14:paraId="2559018C" w14:textId="77777777" w:rsidR="009C1B06" w:rsidRDefault="009C1B06" w:rsidP="009C1B06">
      <w:r>
        <w:t xml:space="preserve">        syntheticData.push(noise);</w:t>
      </w:r>
    </w:p>
    <w:p w14:paraId="629D2CC0" w14:textId="77777777" w:rsidR="009C1B06" w:rsidRDefault="009C1B06" w:rsidP="009C1B06">
      <w:r>
        <w:t xml:space="preserve">    }</w:t>
      </w:r>
    </w:p>
    <w:p w14:paraId="42CABA3C" w14:textId="77777777" w:rsidR="009C1B06" w:rsidRDefault="009C1B06" w:rsidP="009C1B06">
      <w:r>
        <w:t xml:space="preserve">    return syntheticData;</w:t>
      </w:r>
    </w:p>
    <w:p w14:paraId="76576CA1" w14:textId="77777777" w:rsidR="009C1B06" w:rsidRDefault="009C1B06" w:rsidP="009C1B06">
      <w:r>
        <w:t>}</w:t>
      </w:r>
    </w:p>
    <w:p w14:paraId="12EF5EB7" w14:textId="77777777" w:rsidR="009C1B06" w:rsidRDefault="009C1B06" w:rsidP="009C1B06"/>
    <w:p w14:paraId="0411607C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创建和训练模型</w:t>
      </w:r>
    </w:p>
    <w:p w14:paraId="29AF2BE5" w14:textId="77777777" w:rsidR="009C1B06" w:rsidRDefault="009C1B06" w:rsidP="009C1B06">
      <w:r>
        <w:t>async function trainModel(data) {</w:t>
      </w:r>
    </w:p>
    <w:p w14:paraId="4033C888" w14:textId="77777777" w:rsidR="009C1B06" w:rsidRDefault="009C1B06" w:rsidP="009C1B06">
      <w:r>
        <w:t xml:space="preserve">    const model = tf.sequential();</w:t>
      </w:r>
    </w:p>
    <w:p w14:paraId="1DA0E92B" w14:textId="77777777" w:rsidR="009C1B06" w:rsidRDefault="009C1B06" w:rsidP="009C1B06">
      <w:r>
        <w:t xml:space="preserve">    model.add(tf.layers.dense({ units: 64, activation: 'relu', inputShape: [data[0].length - 1] }));</w:t>
      </w:r>
    </w:p>
    <w:p w14:paraId="411DCF58" w14:textId="77777777" w:rsidR="009C1B06" w:rsidRDefault="009C1B06" w:rsidP="009C1B06">
      <w:r>
        <w:t xml:space="preserve">    model.add(tf.layers.dense({ units: 32, activation: 'relu' }));</w:t>
      </w:r>
    </w:p>
    <w:p w14:paraId="2FA829B4" w14:textId="77777777" w:rsidR="009C1B06" w:rsidRDefault="009C1B06" w:rsidP="009C1B06">
      <w:r>
        <w:t xml:space="preserve">    model.add(tf.layers.dense({ units: 1, activation: 'sigmoid' }));</w:t>
      </w:r>
    </w:p>
    <w:p w14:paraId="6154A3D9" w14:textId="77777777" w:rsidR="009C1B06" w:rsidRDefault="009C1B06" w:rsidP="009C1B06"/>
    <w:p w14:paraId="071EA449" w14:textId="77777777" w:rsidR="009C1B06" w:rsidRDefault="009C1B06" w:rsidP="009C1B06">
      <w:r>
        <w:t xml:space="preserve">    model.compile({ optimizer: 'adam', loss: 'binaryCrossentropy', metrics: ['accuracy'] });</w:t>
      </w:r>
    </w:p>
    <w:p w14:paraId="3D913FF0" w14:textId="77777777" w:rsidR="009C1B06" w:rsidRDefault="009C1B06" w:rsidP="009C1B06"/>
    <w:p w14:paraId="084EB59B" w14:textId="77777777" w:rsidR="009C1B06" w:rsidRDefault="009C1B06" w:rsidP="009C1B06">
      <w:r>
        <w:t xml:space="preserve">    const xs = tf.tensor2d(data.map(d =&gt; d.slice(0, -1)));</w:t>
      </w:r>
    </w:p>
    <w:p w14:paraId="4E999F80" w14:textId="77777777" w:rsidR="009C1B06" w:rsidRDefault="009C1B06" w:rsidP="009C1B06">
      <w:r>
        <w:lastRenderedPageBreak/>
        <w:t xml:space="preserve">    const ys = tf.tensor2d(data.map(d =&gt; d[d.length - 1]), [data.length, 1]);</w:t>
      </w:r>
    </w:p>
    <w:p w14:paraId="7688C112" w14:textId="77777777" w:rsidR="009C1B06" w:rsidRDefault="009C1B06" w:rsidP="009C1B06"/>
    <w:p w14:paraId="7763CBFE" w14:textId="77777777" w:rsidR="009C1B06" w:rsidRDefault="009C1B06" w:rsidP="009C1B06">
      <w:r>
        <w:t xml:space="preserve">    await model.fit(xs, ys, { epochs: 10 });</w:t>
      </w:r>
    </w:p>
    <w:p w14:paraId="4A95C43C" w14:textId="77777777" w:rsidR="009C1B06" w:rsidRDefault="009C1B06" w:rsidP="009C1B06">
      <w:r>
        <w:t xml:space="preserve">    return model;</w:t>
      </w:r>
    </w:p>
    <w:p w14:paraId="6E962077" w14:textId="77777777" w:rsidR="009C1B06" w:rsidRDefault="009C1B06" w:rsidP="009C1B06">
      <w:r>
        <w:t>}</w:t>
      </w:r>
    </w:p>
    <w:p w14:paraId="106859F0" w14:textId="77777777" w:rsidR="009C1B06" w:rsidRDefault="009C1B06" w:rsidP="009C1B06"/>
    <w:p w14:paraId="0E4F0476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主函数</w:t>
      </w:r>
    </w:p>
    <w:p w14:paraId="086AE628" w14:textId="77777777" w:rsidR="009C1B06" w:rsidRDefault="009C1B06" w:rsidP="009C1B06">
      <w:r>
        <w:t>async function main() {</w:t>
      </w:r>
    </w:p>
    <w:p w14:paraId="080C445B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确保使用实际的</w:t>
      </w:r>
      <w:r>
        <w:rPr>
          <w:rFonts w:hint="eastAsia"/>
        </w:rPr>
        <w:t>Azure Blob Storage URL</w:t>
      </w:r>
    </w:p>
    <w:p w14:paraId="59A716E5" w14:textId="77777777" w:rsidR="009C1B06" w:rsidRDefault="009C1B06" w:rsidP="009C1B06">
      <w:r>
        <w:t xml:space="preserve">    const publisherDataUrl = 'https://myrealstorage.blob.core.windows.net/myrealcontainer/train_data_feeds.csv';</w:t>
      </w:r>
    </w:p>
    <w:p w14:paraId="7A264619" w14:textId="77777777" w:rsidR="009C1B06" w:rsidRDefault="009C1B06" w:rsidP="009C1B06">
      <w:r>
        <w:t xml:space="preserve">    const advertiserDataUrl = 'https://myrealstorage.blob.core.windows.net/myrealcontainer/train_data_ads.csv';</w:t>
      </w:r>
    </w:p>
    <w:p w14:paraId="295C3767" w14:textId="77777777" w:rsidR="009C1B06" w:rsidRDefault="009C1B06" w:rsidP="009C1B06"/>
    <w:p w14:paraId="51C629BB" w14:textId="77777777" w:rsidR="009C1B06" w:rsidRDefault="009C1B06" w:rsidP="009C1B06">
      <w:r>
        <w:t xml:space="preserve">    try {</w:t>
      </w:r>
    </w:p>
    <w:p w14:paraId="3A3BD76E" w14:textId="77777777" w:rsidR="009C1B06" w:rsidRDefault="009C1B06" w:rsidP="009C1B06">
      <w:r>
        <w:t xml:space="preserve">        const publisherData = await loadData(publisherDataUrl);</w:t>
      </w:r>
    </w:p>
    <w:p w14:paraId="24C47167" w14:textId="77777777" w:rsidR="009C1B06" w:rsidRDefault="009C1B06" w:rsidP="009C1B06">
      <w:r>
        <w:t xml:space="preserve">        const advertiserData = await loadData(advertiserDataUrl);</w:t>
      </w:r>
    </w:p>
    <w:p w14:paraId="1F3F391D" w14:textId="77777777" w:rsidR="009C1B06" w:rsidRDefault="009C1B06" w:rsidP="009C1B06"/>
    <w:p w14:paraId="577EC5F4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合并数据集</w:t>
      </w:r>
    </w:p>
    <w:p w14:paraId="357D193A" w14:textId="77777777" w:rsidR="009C1B06" w:rsidRDefault="009C1B06" w:rsidP="009C1B06">
      <w:r>
        <w:t xml:space="preserve">        const mergedData = publisherData.map((pubRow, index) =&gt; ({</w:t>
      </w:r>
    </w:p>
    <w:p w14:paraId="1B3D9C04" w14:textId="77777777" w:rsidR="009C1B06" w:rsidRDefault="009C1B06" w:rsidP="009C1B06">
      <w:r>
        <w:t xml:space="preserve">            ...pubRow,</w:t>
      </w:r>
    </w:p>
    <w:p w14:paraId="2597060B" w14:textId="77777777" w:rsidR="009C1B06" w:rsidRDefault="009C1B06" w:rsidP="009C1B06">
      <w:r>
        <w:t xml:space="preserve">            ...advertiserData[index]</w:t>
      </w:r>
    </w:p>
    <w:p w14:paraId="2DCF9D81" w14:textId="77777777" w:rsidR="009C1B06" w:rsidRDefault="009C1B06" w:rsidP="009C1B06">
      <w:r>
        <w:t xml:space="preserve">        }));</w:t>
      </w:r>
    </w:p>
    <w:p w14:paraId="10DA189C" w14:textId="77777777" w:rsidR="009C1B06" w:rsidRDefault="009C1B06" w:rsidP="009C1B06"/>
    <w:p w14:paraId="19EEDBBC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生成合成数据</w:t>
      </w:r>
    </w:p>
    <w:p w14:paraId="7B708493" w14:textId="77777777" w:rsidR="009C1B06" w:rsidRDefault="009C1B06" w:rsidP="009C1B06">
      <w:r>
        <w:t xml:space="preserve">        const syntheticData = generateSyntheticData(mergedData, 100);</w:t>
      </w:r>
    </w:p>
    <w:p w14:paraId="269AEDF8" w14:textId="77777777" w:rsidR="009C1B06" w:rsidRDefault="009C1B06" w:rsidP="009C1B06"/>
    <w:p w14:paraId="20A81298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保存合成数据</w:t>
      </w:r>
    </w:p>
    <w:p w14:paraId="6ADE2057" w14:textId="77777777" w:rsidR="009C1B06" w:rsidRDefault="009C1B06" w:rsidP="009C1B06">
      <w:r>
        <w:lastRenderedPageBreak/>
        <w:t xml:space="preserve">        fs.writeFileSync('synthetic_data.json', JSON.stringify(syntheticData, null, 2));</w:t>
      </w:r>
    </w:p>
    <w:p w14:paraId="668BA29D" w14:textId="77777777" w:rsidR="009C1B06" w:rsidRDefault="009C1B06" w:rsidP="009C1B06">
      <w:r>
        <w:t xml:space="preserve">        console.log('Synthetic data generated and saved to synthetic_data.json');</w:t>
      </w:r>
    </w:p>
    <w:p w14:paraId="15EA485D" w14:textId="77777777" w:rsidR="009C1B06" w:rsidRDefault="009C1B06" w:rsidP="009C1B06"/>
    <w:p w14:paraId="57E6DDC4" w14:textId="77777777" w:rsidR="009C1B06" w:rsidRDefault="009C1B06" w:rsidP="009C1B06">
      <w:pPr>
        <w:rPr>
          <w:rFonts w:hint="eastAsia"/>
        </w:rPr>
      </w:pPr>
      <w:r>
        <w:rPr>
          <w:rFonts w:hint="eastAsia"/>
        </w:rPr>
        <w:t xml:space="preserve">        // </w:t>
      </w:r>
      <w:r>
        <w:rPr>
          <w:rFonts w:hint="eastAsia"/>
        </w:rPr>
        <w:t>训练模型</w:t>
      </w:r>
    </w:p>
    <w:p w14:paraId="4ED69B11" w14:textId="77777777" w:rsidR="009C1B06" w:rsidRDefault="009C1B06" w:rsidP="009C1B06">
      <w:r>
        <w:t xml:space="preserve">        const model = await trainModel(syntheticData);</w:t>
      </w:r>
    </w:p>
    <w:p w14:paraId="1A07C67A" w14:textId="77777777" w:rsidR="009C1B06" w:rsidRDefault="009C1B06" w:rsidP="009C1B06">
      <w:r>
        <w:t xml:space="preserve">        console.log('Model trained successfully');</w:t>
      </w:r>
    </w:p>
    <w:p w14:paraId="3755EDFE" w14:textId="77777777" w:rsidR="009C1B06" w:rsidRDefault="009C1B06" w:rsidP="009C1B06">
      <w:r>
        <w:t xml:space="preserve">    } catch (error) {</w:t>
      </w:r>
    </w:p>
    <w:p w14:paraId="76980189" w14:textId="77777777" w:rsidR="009C1B06" w:rsidRDefault="009C1B06" w:rsidP="009C1B06">
      <w:r>
        <w:t xml:space="preserve">        console.error('An error occurred:', error);</w:t>
      </w:r>
    </w:p>
    <w:p w14:paraId="407FE3EC" w14:textId="77777777" w:rsidR="009C1B06" w:rsidRDefault="009C1B06" w:rsidP="009C1B06">
      <w:r>
        <w:t xml:space="preserve">    }</w:t>
      </w:r>
    </w:p>
    <w:p w14:paraId="0557B805" w14:textId="77777777" w:rsidR="009C1B06" w:rsidRDefault="009C1B06" w:rsidP="009C1B06">
      <w:r>
        <w:t>}</w:t>
      </w:r>
    </w:p>
    <w:p w14:paraId="113B3EC8" w14:textId="77777777" w:rsidR="009C1B06" w:rsidRDefault="009C1B06" w:rsidP="009C1B06"/>
    <w:p w14:paraId="28E44384" w14:textId="77777777" w:rsidR="009C1B06" w:rsidRDefault="009C1B06" w:rsidP="009C1B06">
      <w:r>
        <w:t>main().catch(error =&gt; {</w:t>
      </w:r>
    </w:p>
    <w:p w14:paraId="57FEF605" w14:textId="77777777" w:rsidR="009C1B06" w:rsidRDefault="009C1B06" w:rsidP="009C1B06">
      <w:r>
        <w:t xml:space="preserve">    console.error('Unhandled error in main:', error);</w:t>
      </w:r>
    </w:p>
    <w:p w14:paraId="49568DE8" w14:textId="6B30FA33" w:rsidR="009C1B06" w:rsidRDefault="009C1B06" w:rsidP="009C1B06">
      <w:r>
        <w:t>});</w:t>
      </w:r>
    </w:p>
    <w:p w14:paraId="7107D68E" w14:textId="2186BEE8" w:rsidR="00282EE3" w:rsidRDefault="009C1B06">
      <w:r w:rsidRPr="009C1B06">
        <w:drawing>
          <wp:inline distT="0" distB="0" distL="0" distR="0" wp14:anchorId="03B3D1FB" wp14:editId="63C46C95">
            <wp:extent cx="5731510" cy="2987675"/>
            <wp:effectExtent l="0" t="0" r="0" b="0"/>
            <wp:docPr id="75426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61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1FF8" w14:textId="77777777" w:rsidR="009C1B06" w:rsidRDefault="009C1B06"/>
    <w:p w14:paraId="55D6B74B" w14:textId="77777777" w:rsidR="009C1B06" w:rsidRDefault="009C1B06"/>
    <w:p w14:paraId="7B27596F" w14:textId="77777777" w:rsidR="009C1B06" w:rsidRDefault="009C1B06">
      <w:pPr>
        <w:rPr>
          <w:rFonts w:hint="eastAsia"/>
        </w:rPr>
      </w:pPr>
    </w:p>
    <w:sectPr w:rsidR="009C1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FC9"/>
    <w:rsid w:val="00003127"/>
    <w:rsid w:val="00004880"/>
    <w:rsid w:val="00006EDA"/>
    <w:rsid w:val="00010AB5"/>
    <w:rsid w:val="000119B1"/>
    <w:rsid w:val="00012223"/>
    <w:rsid w:val="000124DD"/>
    <w:rsid w:val="00012C56"/>
    <w:rsid w:val="000135BD"/>
    <w:rsid w:val="00014497"/>
    <w:rsid w:val="00017DCE"/>
    <w:rsid w:val="00023825"/>
    <w:rsid w:val="0003275C"/>
    <w:rsid w:val="00043260"/>
    <w:rsid w:val="0004532C"/>
    <w:rsid w:val="00052BA7"/>
    <w:rsid w:val="000572D0"/>
    <w:rsid w:val="000613B0"/>
    <w:rsid w:val="00065081"/>
    <w:rsid w:val="00066580"/>
    <w:rsid w:val="00067201"/>
    <w:rsid w:val="000747D1"/>
    <w:rsid w:val="0008581F"/>
    <w:rsid w:val="0009251C"/>
    <w:rsid w:val="000956ED"/>
    <w:rsid w:val="00095997"/>
    <w:rsid w:val="000A34D9"/>
    <w:rsid w:val="000A3505"/>
    <w:rsid w:val="000A5BD2"/>
    <w:rsid w:val="000A6645"/>
    <w:rsid w:val="000B14F7"/>
    <w:rsid w:val="000B25E1"/>
    <w:rsid w:val="000B3D78"/>
    <w:rsid w:val="000C07D2"/>
    <w:rsid w:val="000C0A71"/>
    <w:rsid w:val="000C28D0"/>
    <w:rsid w:val="000C6615"/>
    <w:rsid w:val="000D2207"/>
    <w:rsid w:val="000D2FCB"/>
    <w:rsid w:val="000D3C98"/>
    <w:rsid w:val="000E09AE"/>
    <w:rsid w:val="000E0B45"/>
    <w:rsid w:val="000E38EB"/>
    <w:rsid w:val="000E4F19"/>
    <w:rsid w:val="000F15B1"/>
    <w:rsid w:val="000F517A"/>
    <w:rsid w:val="000F667D"/>
    <w:rsid w:val="0010392E"/>
    <w:rsid w:val="00107305"/>
    <w:rsid w:val="00111539"/>
    <w:rsid w:val="001137B5"/>
    <w:rsid w:val="00114DBC"/>
    <w:rsid w:val="001160F6"/>
    <w:rsid w:val="0011712E"/>
    <w:rsid w:val="001208BF"/>
    <w:rsid w:val="00122C27"/>
    <w:rsid w:val="00122DD7"/>
    <w:rsid w:val="00127BE8"/>
    <w:rsid w:val="00127F86"/>
    <w:rsid w:val="0013226D"/>
    <w:rsid w:val="0013457D"/>
    <w:rsid w:val="00134A70"/>
    <w:rsid w:val="00134D79"/>
    <w:rsid w:val="001353AE"/>
    <w:rsid w:val="00135FBC"/>
    <w:rsid w:val="001363EA"/>
    <w:rsid w:val="00136D61"/>
    <w:rsid w:val="00140960"/>
    <w:rsid w:val="00144EB6"/>
    <w:rsid w:val="00146B2B"/>
    <w:rsid w:val="001472A5"/>
    <w:rsid w:val="001500B7"/>
    <w:rsid w:val="00152419"/>
    <w:rsid w:val="001547D0"/>
    <w:rsid w:val="00154AF6"/>
    <w:rsid w:val="00160F8A"/>
    <w:rsid w:val="00161D46"/>
    <w:rsid w:val="00162913"/>
    <w:rsid w:val="00165B25"/>
    <w:rsid w:val="00166288"/>
    <w:rsid w:val="00174281"/>
    <w:rsid w:val="00175993"/>
    <w:rsid w:val="00176E04"/>
    <w:rsid w:val="00181CCA"/>
    <w:rsid w:val="00186DB6"/>
    <w:rsid w:val="00193854"/>
    <w:rsid w:val="00197C4F"/>
    <w:rsid w:val="001A2FB7"/>
    <w:rsid w:val="001A3625"/>
    <w:rsid w:val="001B3E39"/>
    <w:rsid w:val="001B41E7"/>
    <w:rsid w:val="001B4419"/>
    <w:rsid w:val="001B63E5"/>
    <w:rsid w:val="001C2AA3"/>
    <w:rsid w:val="001C2C8B"/>
    <w:rsid w:val="001C7F56"/>
    <w:rsid w:val="001D2345"/>
    <w:rsid w:val="001D45D4"/>
    <w:rsid w:val="001D5B94"/>
    <w:rsid w:val="001D6696"/>
    <w:rsid w:val="001D7EFF"/>
    <w:rsid w:val="001E2CB7"/>
    <w:rsid w:val="001E73B9"/>
    <w:rsid w:val="001F164C"/>
    <w:rsid w:val="001F75E4"/>
    <w:rsid w:val="00202F6E"/>
    <w:rsid w:val="002067FF"/>
    <w:rsid w:val="0021006A"/>
    <w:rsid w:val="002113EA"/>
    <w:rsid w:val="00212755"/>
    <w:rsid w:val="00214568"/>
    <w:rsid w:val="00230143"/>
    <w:rsid w:val="00230F29"/>
    <w:rsid w:val="00241448"/>
    <w:rsid w:val="00241F92"/>
    <w:rsid w:val="002428FF"/>
    <w:rsid w:val="002433F9"/>
    <w:rsid w:val="0024712D"/>
    <w:rsid w:val="00250F19"/>
    <w:rsid w:val="00251F9B"/>
    <w:rsid w:val="002549E7"/>
    <w:rsid w:val="00257732"/>
    <w:rsid w:val="00260449"/>
    <w:rsid w:val="00264122"/>
    <w:rsid w:val="0026498C"/>
    <w:rsid w:val="0026567D"/>
    <w:rsid w:val="00266AFA"/>
    <w:rsid w:val="00270235"/>
    <w:rsid w:val="00271BDA"/>
    <w:rsid w:val="00273958"/>
    <w:rsid w:val="00276D2B"/>
    <w:rsid w:val="002803C5"/>
    <w:rsid w:val="00282EE3"/>
    <w:rsid w:val="00283A26"/>
    <w:rsid w:val="0028667B"/>
    <w:rsid w:val="0029034D"/>
    <w:rsid w:val="0029275F"/>
    <w:rsid w:val="00293465"/>
    <w:rsid w:val="00295A9C"/>
    <w:rsid w:val="00296EEB"/>
    <w:rsid w:val="00297962"/>
    <w:rsid w:val="002A680A"/>
    <w:rsid w:val="002B0317"/>
    <w:rsid w:val="002B241B"/>
    <w:rsid w:val="002B4C4C"/>
    <w:rsid w:val="002B542B"/>
    <w:rsid w:val="002C5902"/>
    <w:rsid w:val="002C68F3"/>
    <w:rsid w:val="002C739F"/>
    <w:rsid w:val="002D7B19"/>
    <w:rsid w:val="002F28B9"/>
    <w:rsid w:val="002F2D7E"/>
    <w:rsid w:val="002F3099"/>
    <w:rsid w:val="002F3617"/>
    <w:rsid w:val="002F511F"/>
    <w:rsid w:val="002F62CF"/>
    <w:rsid w:val="002F65F8"/>
    <w:rsid w:val="002F7F22"/>
    <w:rsid w:val="003003AD"/>
    <w:rsid w:val="0030194E"/>
    <w:rsid w:val="00304DF5"/>
    <w:rsid w:val="003156C3"/>
    <w:rsid w:val="00321E69"/>
    <w:rsid w:val="00322314"/>
    <w:rsid w:val="0033112F"/>
    <w:rsid w:val="003352E4"/>
    <w:rsid w:val="0034312E"/>
    <w:rsid w:val="003431D5"/>
    <w:rsid w:val="00344B2F"/>
    <w:rsid w:val="00344E1B"/>
    <w:rsid w:val="0034518B"/>
    <w:rsid w:val="003508E2"/>
    <w:rsid w:val="003524A7"/>
    <w:rsid w:val="0035505D"/>
    <w:rsid w:val="00364564"/>
    <w:rsid w:val="003703B9"/>
    <w:rsid w:val="003733C7"/>
    <w:rsid w:val="0037607B"/>
    <w:rsid w:val="00381801"/>
    <w:rsid w:val="00381821"/>
    <w:rsid w:val="00385E63"/>
    <w:rsid w:val="003956B5"/>
    <w:rsid w:val="00395CEE"/>
    <w:rsid w:val="003A09FF"/>
    <w:rsid w:val="003B5DF5"/>
    <w:rsid w:val="003C270F"/>
    <w:rsid w:val="003C5C72"/>
    <w:rsid w:val="003D6A3D"/>
    <w:rsid w:val="003D72DD"/>
    <w:rsid w:val="003E258F"/>
    <w:rsid w:val="003E2F77"/>
    <w:rsid w:val="003E4A41"/>
    <w:rsid w:val="003E527B"/>
    <w:rsid w:val="003E7C4B"/>
    <w:rsid w:val="003F06EC"/>
    <w:rsid w:val="003F20C2"/>
    <w:rsid w:val="003F61BA"/>
    <w:rsid w:val="00405A6C"/>
    <w:rsid w:val="00413A19"/>
    <w:rsid w:val="00413D34"/>
    <w:rsid w:val="004238B9"/>
    <w:rsid w:val="00423C88"/>
    <w:rsid w:val="0042567D"/>
    <w:rsid w:val="00432221"/>
    <w:rsid w:val="0043333C"/>
    <w:rsid w:val="00446825"/>
    <w:rsid w:val="004514E5"/>
    <w:rsid w:val="00451586"/>
    <w:rsid w:val="00451C54"/>
    <w:rsid w:val="004563D5"/>
    <w:rsid w:val="004608C1"/>
    <w:rsid w:val="004617F2"/>
    <w:rsid w:val="004637EF"/>
    <w:rsid w:val="00464C99"/>
    <w:rsid w:val="00473D88"/>
    <w:rsid w:val="0047737C"/>
    <w:rsid w:val="00484F83"/>
    <w:rsid w:val="0048608F"/>
    <w:rsid w:val="004874B9"/>
    <w:rsid w:val="00491B50"/>
    <w:rsid w:val="004938AD"/>
    <w:rsid w:val="00495F89"/>
    <w:rsid w:val="004A3CF6"/>
    <w:rsid w:val="004A52E5"/>
    <w:rsid w:val="004A6AE6"/>
    <w:rsid w:val="004A7A22"/>
    <w:rsid w:val="004B0EF0"/>
    <w:rsid w:val="004B30D0"/>
    <w:rsid w:val="004B775D"/>
    <w:rsid w:val="004B7AC6"/>
    <w:rsid w:val="004C1459"/>
    <w:rsid w:val="004C2A63"/>
    <w:rsid w:val="004C2E1A"/>
    <w:rsid w:val="004C31A5"/>
    <w:rsid w:val="004C382B"/>
    <w:rsid w:val="004C5475"/>
    <w:rsid w:val="004D4FF5"/>
    <w:rsid w:val="004E56A7"/>
    <w:rsid w:val="004F37C4"/>
    <w:rsid w:val="004F7640"/>
    <w:rsid w:val="005004C6"/>
    <w:rsid w:val="00502194"/>
    <w:rsid w:val="00503FAB"/>
    <w:rsid w:val="00504231"/>
    <w:rsid w:val="005062C8"/>
    <w:rsid w:val="005101FE"/>
    <w:rsid w:val="005161DC"/>
    <w:rsid w:val="00516767"/>
    <w:rsid w:val="00520827"/>
    <w:rsid w:val="0053121B"/>
    <w:rsid w:val="00533D20"/>
    <w:rsid w:val="00535F00"/>
    <w:rsid w:val="00544187"/>
    <w:rsid w:val="00563B7F"/>
    <w:rsid w:val="00564E66"/>
    <w:rsid w:val="00566ADB"/>
    <w:rsid w:val="00577053"/>
    <w:rsid w:val="00580107"/>
    <w:rsid w:val="00580A2F"/>
    <w:rsid w:val="00581CC5"/>
    <w:rsid w:val="00582E12"/>
    <w:rsid w:val="00584714"/>
    <w:rsid w:val="00585532"/>
    <w:rsid w:val="005869DA"/>
    <w:rsid w:val="00587426"/>
    <w:rsid w:val="005878AB"/>
    <w:rsid w:val="00587BFD"/>
    <w:rsid w:val="005A0556"/>
    <w:rsid w:val="005A1F77"/>
    <w:rsid w:val="005A76D4"/>
    <w:rsid w:val="005B7649"/>
    <w:rsid w:val="005C17C6"/>
    <w:rsid w:val="005C24BD"/>
    <w:rsid w:val="005C7B23"/>
    <w:rsid w:val="005D1589"/>
    <w:rsid w:val="005D4277"/>
    <w:rsid w:val="005D558B"/>
    <w:rsid w:val="005D600C"/>
    <w:rsid w:val="005E01DD"/>
    <w:rsid w:val="005E25B1"/>
    <w:rsid w:val="005F4103"/>
    <w:rsid w:val="005F54D6"/>
    <w:rsid w:val="00603552"/>
    <w:rsid w:val="00603D6D"/>
    <w:rsid w:val="006059FA"/>
    <w:rsid w:val="00622143"/>
    <w:rsid w:val="0062478D"/>
    <w:rsid w:val="00632F8C"/>
    <w:rsid w:val="00634A2D"/>
    <w:rsid w:val="00634B46"/>
    <w:rsid w:val="00634C73"/>
    <w:rsid w:val="006373C4"/>
    <w:rsid w:val="006406B6"/>
    <w:rsid w:val="00646C03"/>
    <w:rsid w:val="00653A3C"/>
    <w:rsid w:val="0065428F"/>
    <w:rsid w:val="00664258"/>
    <w:rsid w:val="006643A6"/>
    <w:rsid w:val="006757C9"/>
    <w:rsid w:val="00694ED9"/>
    <w:rsid w:val="00696FCA"/>
    <w:rsid w:val="006A4A7A"/>
    <w:rsid w:val="006A62A1"/>
    <w:rsid w:val="006C0572"/>
    <w:rsid w:val="006C3A14"/>
    <w:rsid w:val="006C762E"/>
    <w:rsid w:val="006D4260"/>
    <w:rsid w:val="006D7124"/>
    <w:rsid w:val="006E5452"/>
    <w:rsid w:val="006E7C07"/>
    <w:rsid w:val="006F60CC"/>
    <w:rsid w:val="006F6833"/>
    <w:rsid w:val="006F6E43"/>
    <w:rsid w:val="0070038C"/>
    <w:rsid w:val="00704D2B"/>
    <w:rsid w:val="00712606"/>
    <w:rsid w:val="007237C9"/>
    <w:rsid w:val="00723CCA"/>
    <w:rsid w:val="00724E50"/>
    <w:rsid w:val="007274ED"/>
    <w:rsid w:val="00727808"/>
    <w:rsid w:val="0073121C"/>
    <w:rsid w:val="00734BD4"/>
    <w:rsid w:val="007405E4"/>
    <w:rsid w:val="00741F4A"/>
    <w:rsid w:val="00750226"/>
    <w:rsid w:val="007573D6"/>
    <w:rsid w:val="007609F9"/>
    <w:rsid w:val="00763333"/>
    <w:rsid w:val="00765452"/>
    <w:rsid w:val="007656C0"/>
    <w:rsid w:val="0077253E"/>
    <w:rsid w:val="00772DE4"/>
    <w:rsid w:val="00776F0C"/>
    <w:rsid w:val="00781DCA"/>
    <w:rsid w:val="00785F25"/>
    <w:rsid w:val="007863CE"/>
    <w:rsid w:val="00787145"/>
    <w:rsid w:val="00787B23"/>
    <w:rsid w:val="00796397"/>
    <w:rsid w:val="00796ADF"/>
    <w:rsid w:val="007A2405"/>
    <w:rsid w:val="007A6FD7"/>
    <w:rsid w:val="007B2C31"/>
    <w:rsid w:val="007C7E20"/>
    <w:rsid w:val="007D007F"/>
    <w:rsid w:val="007D114E"/>
    <w:rsid w:val="007D3395"/>
    <w:rsid w:val="007E0AD5"/>
    <w:rsid w:val="007F16FB"/>
    <w:rsid w:val="007F31BE"/>
    <w:rsid w:val="007F5CC0"/>
    <w:rsid w:val="008001A4"/>
    <w:rsid w:val="00803E48"/>
    <w:rsid w:val="008040F1"/>
    <w:rsid w:val="00806789"/>
    <w:rsid w:val="00810189"/>
    <w:rsid w:val="0081595C"/>
    <w:rsid w:val="008217A8"/>
    <w:rsid w:val="0082238F"/>
    <w:rsid w:val="0082253A"/>
    <w:rsid w:val="008262EF"/>
    <w:rsid w:val="00832A9C"/>
    <w:rsid w:val="00833A29"/>
    <w:rsid w:val="00835063"/>
    <w:rsid w:val="008373E4"/>
    <w:rsid w:val="008375B9"/>
    <w:rsid w:val="00840FF4"/>
    <w:rsid w:val="00844CD0"/>
    <w:rsid w:val="008525BF"/>
    <w:rsid w:val="00856A44"/>
    <w:rsid w:val="00857520"/>
    <w:rsid w:val="0086002E"/>
    <w:rsid w:val="008636B7"/>
    <w:rsid w:val="0086482F"/>
    <w:rsid w:val="008704A3"/>
    <w:rsid w:val="008731A7"/>
    <w:rsid w:val="00873B76"/>
    <w:rsid w:val="00876C5C"/>
    <w:rsid w:val="008850E2"/>
    <w:rsid w:val="008865A4"/>
    <w:rsid w:val="00887744"/>
    <w:rsid w:val="00890098"/>
    <w:rsid w:val="00891C49"/>
    <w:rsid w:val="0089456A"/>
    <w:rsid w:val="00897405"/>
    <w:rsid w:val="008A2757"/>
    <w:rsid w:val="008A36BB"/>
    <w:rsid w:val="008A4184"/>
    <w:rsid w:val="008A46F6"/>
    <w:rsid w:val="008B307F"/>
    <w:rsid w:val="008B31EA"/>
    <w:rsid w:val="008B5A43"/>
    <w:rsid w:val="008B7B91"/>
    <w:rsid w:val="008C0845"/>
    <w:rsid w:val="008C4F34"/>
    <w:rsid w:val="008D03A2"/>
    <w:rsid w:val="008D21F8"/>
    <w:rsid w:val="008D3644"/>
    <w:rsid w:val="008D45C9"/>
    <w:rsid w:val="008D568E"/>
    <w:rsid w:val="008E6ADD"/>
    <w:rsid w:val="008F3637"/>
    <w:rsid w:val="008F5FC8"/>
    <w:rsid w:val="00900D7E"/>
    <w:rsid w:val="00901F65"/>
    <w:rsid w:val="00904C0E"/>
    <w:rsid w:val="00911670"/>
    <w:rsid w:val="0091674F"/>
    <w:rsid w:val="00917CC0"/>
    <w:rsid w:val="0093333D"/>
    <w:rsid w:val="009359C2"/>
    <w:rsid w:val="00935D18"/>
    <w:rsid w:val="00937974"/>
    <w:rsid w:val="00946746"/>
    <w:rsid w:val="009503B4"/>
    <w:rsid w:val="00956D01"/>
    <w:rsid w:val="00962473"/>
    <w:rsid w:val="00962E27"/>
    <w:rsid w:val="009630E1"/>
    <w:rsid w:val="009667F7"/>
    <w:rsid w:val="00972682"/>
    <w:rsid w:val="00982DA0"/>
    <w:rsid w:val="00985AE7"/>
    <w:rsid w:val="00987EDA"/>
    <w:rsid w:val="00996010"/>
    <w:rsid w:val="0099707A"/>
    <w:rsid w:val="009A565B"/>
    <w:rsid w:val="009A5E0A"/>
    <w:rsid w:val="009B08D2"/>
    <w:rsid w:val="009B44EC"/>
    <w:rsid w:val="009B5E58"/>
    <w:rsid w:val="009C028F"/>
    <w:rsid w:val="009C0B2C"/>
    <w:rsid w:val="009C1B06"/>
    <w:rsid w:val="009C337F"/>
    <w:rsid w:val="009D280B"/>
    <w:rsid w:val="009D3CC8"/>
    <w:rsid w:val="009D44AD"/>
    <w:rsid w:val="009D5CF6"/>
    <w:rsid w:val="009D77C5"/>
    <w:rsid w:val="009E6C61"/>
    <w:rsid w:val="009F1083"/>
    <w:rsid w:val="009F163F"/>
    <w:rsid w:val="009F23B5"/>
    <w:rsid w:val="009F754C"/>
    <w:rsid w:val="00A001CA"/>
    <w:rsid w:val="00A054DD"/>
    <w:rsid w:val="00A15DBF"/>
    <w:rsid w:val="00A211BE"/>
    <w:rsid w:val="00A269D9"/>
    <w:rsid w:val="00A30F6C"/>
    <w:rsid w:val="00A335B1"/>
    <w:rsid w:val="00A34F77"/>
    <w:rsid w:val="00A42DA3"/>
    <w:rsid w:val="00A46D1E"/>
    <w:rsid w:val="00A47F38"/>
    <w:rsid w:val="00A54190"/>
    <w:rsid w:val="00A57719"/>
    <w:rsid w:val="00A604DB"/>
    <w:rsid w:val="00A65469"/>
    <w:rsid w:val="00A65D3A"/>
    <w:rsid w:val="00A71DF7"/>
    <w:rsid w:val="00A71E26"/>
    <w:rsid w:val="00A71E2A"/>
    <w:rsid w:val="00A72610"/>
    <w:rsid w:val="00A84744"/>
    <w:rsid w:val="00A94E59"/>
    <w:rsid w:val="00A95A98"/>
    <w:rsid w:val="00A9718F"/>
    <w:rsid w:val="00A97CD4"/>
    <w:rsid w:val="00AA2378"/>
    <w:rsid w:val="00AA3532"/>
    <w:rsid w:val="00AA619C"/>
    <w:rsid w:val="00AA67E3"/>
    <w:rsid w:val="00AA7717"/>
    <w:rsid w:val="00AB2AF6"/>
    <w:rsid w:val="00AC00AC"/>
    <w:rsid w:val="00AC0974"/>
    <w:rsid w:val="00AC50DE"/>
    <w:rsid w:val="00AC6ABA"/>
    <w:rsid w:val="00AD52C7"/>
    <w:rsid w:val="00AE0D54"/>
    <w:rsid w:val="00AE3097"/>
    <w:rsid w:val="00AE35CE"/>
    <w:rsid w:val="00AE3627"/>
    <w:rsid w:val="00AE6E70"/>
    <w:rsid w:val="00AE7A85"/>
    <w:rsid w:val="00AF1B69"/>
    <w:rsid w:val="00AF2C4C"/>
    <w:rsid w:val="00AF3252"/>
    <w:rsid w:val="00AF35B8"/>
    <w:rsid w:val="00AF49B8"/>
    <w:rsid w:val="00B00A57"/>
    <w:rsid w:val="00B04FDD"/>
    <w:rsid w:val="00B06E71"/>
    <w:rsid w:val="00B11D01"/>
    <w:rsid w:val="00B12279"/>
    <w:rsid w:val="00B14F27"/>
    <w:rsid w:val="00B25E40"/>
    <w:rsid w:val="00B30A2D"/>
    <w:rsid w:val="00B320EB"/>
    <w:rsid w:val="00B375E2"/>
    <w:rsid w:val="00B43B57"/>
    <w:rsid w:val="00B5684E"/>
    <w:rsid w:val="00B5702F"/>
    <w:rsid w:val="00B61DFD"/>
    <w:rsid w:val="00B6527D"/>
    <w:rsid w:val="00B86219"/>
    <w:rsid w:val="00B877A5"/>
    <w:rsid w:val="00B87A01"/>
    <w:rsid w:val="00B87D17"/>
    <w:rsid w:val="00B918AF"/>
    <w:rsid w:val="00B91BEF"/>
    <w:rsid w:val="00B94F8A"/>
    <w:rsid w:val="00B97EBE"/>
    <w:rsid w:val="00BA3CCE"/>
    <w:rsid w:val="00BA445A"/>
    <w:rsid w:val="00BA5EF4"/>
    <w:rsid w:val="00BB0658"/>
    <w:rsid w:val="00BB173B"/>
    <w:rsid w:val="00BB3707"/>
    <w:rsid w:val="00BB374A"/>
    <w:rsid w:val="00BC1B91"/>
    <w:rsid w:val="00BC42D7"/>
    <w:rsid w:val="00BC7BBF"/>
    <w:rsid w:val="00BD00B2"/>
    <w:rsid w:val="00BD3974"/>
    <w:rsid w:val="00BE1EEE"/>
    <w:rsid w:val="00BE3F9A"/>
    <w:rsid w:val="00BE3FC9"/>
    <w:rsid w:val="00BE46CC"/>
    <w:rsid w:val="00BF061B"/>
    <w:rsid w:val="00BF062A"/>
    <w:rsid w:val="00BF674A"/>
    <w:rsid w:val="00BF78FB"/>
    <w:rsid w:val="00C00556"/>
    <w:rsid w:val="00C06B0D"/>
    <w:rsid w:val="00C106DC"/>
    <w:rsid w:val="00C127A6"/>
    <w:rsid w:val="00C14DE5"/>
    <w:rsid w:val="00C22AC0"/>
    <w:rsid w:val="00C22B7E"/>
    <w:rsid w:val="00C24BC8"/>
    <w:rsid w:val="00C254BF"/>
    <w:rsid w:val="00C2569C"/>
    <w:rsid w:val="00C26378"/>
    <w:rsid w:val="00C43F5F"/>
    <w:rsid w:val="00C44058"/>
    <w:rsid w:val="00C446D8"/>
    <w:rsid w:val="00C50083"/>
    <w:rsid w:val="00C50528"/>
    <w:rsid w:val="00C51220"/>
    <w:rsid w:val="00C524F9"/>
    <w:rsid w:val="00C53809"/>
    <w:rsid w:val="00C543BD"/>
    <w:rsid w:val="00C5571F"/>
    <w:rsid w:val="00C63D6C"/>
    <w:rsid w:val="00C76672"/>
    <w:rsid w:val="00C76F74"/>
    <w:rsid w:val="00C83CF0"/>
    <w:rsid w:val="00C867E1"/>
    <w:rsid w:val="00C873C4"/>
    <w:rsid w:val="00C97AA2"/>
    <w:rsid w:val="00CA2309"/>
    <w:rsid w:val="00CA3321"/>
    <w:rsid w:val="00CA4DEC"/>
    <w:rsid w:val="00CB1A30"/>
    <w:rsid w:val="00CB297F"/>
    <w:rsid w:val="00CB2A1D"/>
    <w:rsid w:val="00CC3816"/>
    <w:rsid w:val="00CD110C"/>
    <w:rsid w:val="00CD5F35"/>
    <w:rsid w:val="00CE4DAA"/>
    <w:rsid w:val="00CF09C5"/>
    <w:rsid w:val="00CF5DEE"/>
    <w:rsid w:val="00D00766"/>
    <w:rsid w:val="00D034AD"/>
    <w:rsid w:val="00D16A89"/>
    <w:rsid w:val="00D201A3"/>
    <w:rsid w:val="00D31EE1"/>
    <w:rsid w:val="00D3276B"/>
    <w:rsid w:val="00D3474F"/>
    <w:rsid w:val="00D36393"/>
    <w:rsid w:val="00D41D41"/>
    <w:rsid w:val="00D50005"/>
    <w:rsid w:val="00D64206"/>
    <w:rsid w:val="00D64EC8"/>
    <w:rsid w:val="00D6617F"/>
    <w:rsid w:val="00D66AB9"/>
    <w:rsid w:val="00D70723"/>
    <w:rsid w:val="00D70A21"/>
    <w:rsid w:val="00D74B45"/>
    <w:rsid w:val="00D75EAC"/>
    <w:rsid w:val="00D76A40"/>
    <w:rsid w:val="00D76E7F"/>
    <w:rsid w:val="00D778F4"/>
    <w:rsid w:val="00D83FDF"/>
    <w:rsid w:val="00D8776B"/>
    <w:rsid w:val="00D91092"/>
    <w:rsid w:val="00D91657"/>
    <w:rsid w:val="00D9310A"/>
    <w:rsid w:val="00D93E25"/>
    <w:rsid w:val="00D97905"/>
    <w:rsid w:val="00D97C19"/>
    <w:rsid w:val="00DA3092"/>
    <w:rsid w:val="00DA48D8"/>
    <w:rsid w:val="00DA5996"/>
    <w:rsid w:val="00DA7D0C"/>
    <w:rsid w:val="00DB0CB5"/>
    <w:rsid w:val="00DB37F0"/>
    <w:rsid w:val="00DC6491"/>
    <w:rsid w:val="00DC6EDD"/>
    <w:rsid w:val="00DC7A5A"/>
    <w:rsid w:val="00DD042A"/>
    <w:rsid w:val="00DD3674"/>
    <w:rsid w:val="00DD56CB"/>
    <w:rsid w:val="00DD656D"/>
    <w:rsid w:val="00DE043B"/>
    <w:rsid w:val="00DE2808"/>
    <w:rsid w:val="00DE330D"/>
    <w:rsid w:val="00DE40B6"/>
    <w:rsid w:val="00DE7A7F"/>
    <w:rsid w:val="00DF057F"/>
    <w:rsid w:val="00DF1234"/>
    <w:rsid w:val="00DF2022"/>
    <w:rsid w:val="00DF3D77"/>
    <w:rsid w:val="00DF3FD6"/>
    <w:rsid w:val="00E077B5"/>
    <w:rsid w:val="00E1721D"/>
    <w:rsid w:val="00E24640"/>
    <w:rsid w:val="00E2490D"/>
    <w:rsid w:val="00E37AAB"/>
    <w:rsid w:val="00E45C5A"/>
    <w:rsid w:val="00E564CD"/>
    <w:rsid w:val="00E715C0"/>
    <w:rsid w:val="00E7214C"/>
    <w:rsid w:val="00E7412A"/>
    <w:rsid w:val="00E81526"/>
    <w:rsid w:val="00E82B4F"/>
    <w:rsid w:val="00E84AB1"/>
    <w:rsid w:val="00E919B9"/>
    <w:rsid w:val="00E92ACC"/>
    <w:rsid w:val="00EA2F29"/>
    <w:rsid w:val="00EA38A6"/>
    <w:rsid w:val="00EA5B46"/>
    <w:rsid w:val="00EA6988"/>
    <w:rsid w:val="00EB5728"/>
    <w:rsid w:val="00EC0284"/>
    <w:rsid w:val="00EC2135"/>
    <w:rsid w:val="00ED400C"/>
    <w:rsid w:val="00EE2642"/>
    <w:rsid w:val="00EE296E"/>
    <w:rsid w:val="00EE2E62"/>
    <w:rsid w:val="00EE2FCD"/>
    <w:rsid w:val="00EE49B1"/>
    <w:rsid w:val="00EE5C6B"/>
    <w:rsid w:val="00EE5F30"/>
    <w:rsid w:val="00EE78DE"/>
    <w:rsid w:val="00EF0851"/>
    <w:rsid w:val="00EF27F9"/>
    <w:rsid w:val="00EF6F34"/>
    <w:rsid w:val="00EF7903"/>
    <w:rsid w:val="00F015EF"/>
    <w:rsid w:val="00F05CCD"/>
    <w:rsid w:val="00F07569"/>
    <w:rsid w:val="00F113E1"/>
    <w:rsid w:val="00F11D55"/>
    <w:rsid w:val="00F12628"/>
    <w:rsid w:val="00F13E4C"/>
    <w:rsid w:val="00F16325"/>
    <w:rsid w:val="00F20A64"/>
    <w:rsid w:val="00F2418B"/>
    <w:rsid w:val="00F26565"/>
    <w:rsid w:val="00F27CDC"/>
    <w:rsid w:val="00F30FE2"/>
    <w:rsid w:val="00F31CA2"/>
    <w:rsid w:val="00F32B22"/>
    <w:rsid w:val="00F33A85"/>
    <w:rsid w:val="00F40880"/>
    <w:rsid w:val="00F40C22"/>
    <w:rsid w:val="00F42932"/>
    <w:rsid w:val="00F42BAE"/>
    <w:rsid w:val="00F547CD"/>
    <w:rsid w:val="00F5623F"/>
    <w:rsid w:val="00F6429A"/>
    <w:rsid w:val="00F645FC"/>
    <w:rsid w:val="00F715D7"/>
    <w:rsid w:val="00F820BF"/>
    <w:rsid w:val="00F83A13"/>
    <w:rsid w:val="00F85E4E"/>
    <w:rsid w:val="00F86960"/>
    <w:rsid w:val="00F9171B"/>
    <w:rsid w:val="00F9236C"/>
    <w:rsid w:val="00F96DD6"/>
    <w:rsid w:val="00FA3D90"/>
    <w:rsid w:val="00FA5C12"/>
    <w:rsid w:val="00FB6830"/>
    <w:rsid w:val="00FD12C4"/>
    <w:rsid w:val="00FD2093"/>
    <w:rsid w:val="00FD2BA1"/>
    <w:rsid w:val="00FE0AED"/>
    <w:rsid w:val="00FE2601"/>
    <w:rsid w:val="00FE3E45"/>
    <w:rsid w:val="00FE55E9"/>
    <w:rsid w:val="00FF6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67450"/>
  <w15:chartTrackingRefBased/>
  <w15:docId w15:val="{20A00FBA-FAE5-024F-BB73-02273FDF1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3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3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F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F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F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F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F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F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F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3F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3F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F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F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3F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F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3F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3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3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3F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F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F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3F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1</TotalTime>
  <Pages>7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ZHANTAO (PGT)</dc:creator>
  <cp:keywords/>
  <dc:description/>
  <cp:lastModifiedBy>WANG, ZHANTAO (PGT)</cp:lastModifiedBy>
  <cp:revision>2</cp:revision>
  <dcterms:created xsi:type="dcterms:W3CDTF">2024-06-22T06:50:00Z</dcterms:created>
  <dcterms:modified xsi:type="dcterms:W3CDTF">2024-06-22T06:53:00Z</dcterms:modified>
</cp:coreProperties>
</file>